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64C94576" w14:textId="77777777" w:rsidTr="00E60BA0">
        <w:trPr>
          <w:trHeight w:val="2829"/>
          <w:jc w:val="center"/>
        </w:trPr>
        <w:sdt>
          <w:sdtPr>
            <w:id w:val="1636451272"/>
            <w:placeholder>
              <w:docPart w:val="7621962F729A4ED8B1F756E2603B55F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1B4297E1" w14:textId="77777777" w:rsidR="00AA0737" w:rsidRPr="00E60BA0" w:rsidRDefault="00A410FF" w:rsidP="00AA0737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14:paraId="37FC2627" w14:textId="77777777" w:rsidTr="00AA0737">
        <w:trPr>
          <w:jc w:val="center"/>
        </w:trPr>
        <w:tc>
          <w:tcPr>
            <w:tcW w:w="12960" w:type="dxa"/>
            <w:gridSpan w:val="5"/>
          </w:tcPr>
          <w:p w14:paraId="187ABEF3" w14:textId="15ECC4AF" w:rsidR="00AA0737" w:rsidRPr="00E60BA0" w:rsidRDefault="00267F72" w:rsidP="00AA0737">
            <w:pPr>
              <w:pStyle w:val="Subttulo"/>
            </w:pPr>
            <w:r>
              <w:t>CAPACITACIÓN …</w:t>
            </w:r>
          </w:p>
        </w:tc>
      </w:tr>
      <w:tr w:rsidR="00AA0737" w:rsidRPr="00E60BA0" w14:paraId="2BFE58E9" w14:textId="77777777" w:rsidTr="00AA0737">
        <w:trPr>
          <w:jc w:val="center"/>
        </w:trPr>
        <w:sdt>
          <w:sdtPr>
            <w:id w:val="-1511144004"/>
            <w:placeholder>
              <w:docPart w:val="2D0A9893EA67496C92BA048AC5C8E0D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5F5070A5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0C4B1213" w14:textId="77777777" w:rsidTr="00AA0737">
        <w:trPr>
          <w:jc w:val="center"/>
        </w:trPr>
        <w:tc>
          <w:tcPr>
            <w:tcW w:w="12960" w:type="dxa"/>
            <w:gridSpan w:val="5"/>
          </w:tcPr>
          <w:p w14:paraId="57A5BCDB" w14:textId="77777777" w:rsidR="00AA0737" w:rsidRPr="00E60BA0" w:rsidRDefault="00DF6197" w:rsidP="00AA0737">
            <w:pPr>
              <w:pStyle w:val="Nombre"/>
            </w:pPr>
            <w:r>
              <w:t>Nombre y apellidos</w:t>
            </w:r>
          </w:p>
        </w:tc>
      </w:tr>
      <w:tr w:rsidR="00AA0737" w:rsidRPr="00E60BA0" w14:paraId="425C5B09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370127B0" w14:textId="00742D1D" w:rsidR="00AA0737" w:rsidRPr="00E60BA0" w:rsidRDefault="00DF6197" w:rsidP="00DF6197">
            <w:r>
              <w:t xml:space="preserve">Por </w:t>
            </w:r>
            <w:r w:rsidR="00267F72">
              <w:t xml:space="preserve">haber asistido y aprobado en la capacitación brindada por la empresa (RAZÓN SOCIAL), con </w:t>
            </w:r>
            <w:proofErr w:type="spellStart"/>
            <w:r w:rsidR="00267F72">
              <w:t>unda</w:t>
            </w:r>
            <w:proofErr w:type="spellEnd"/>
            <w:r w:rsidR="00267F72">
              <w:t xml:space="preserve"> duración de…. </w:t>
            </w:r>
          </w:p>
        </w:tc>
      </w:tr>
      <w:tr w:rsidR="008A067C" w:rsidRPr="00E60BA0" w14:paraId="2AE04BCE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6C1D48C6" w14:textId="77777777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7DD256" w14:textId="77777777" w:rsidR="008A067C" w:rsidRPr="00E60BA0" w:rsidRDefault="00DF6197" w:rsidP="00DF6197">
            <w:r>
              <w:t>Firma</w:t>
            </w:r>
          </w:p>
        </w:tc>
        <w:tc>
          <w:tcPr>
            <w:tcW w:w="1260" w:type="dxa"/>
          </w:tcPr>
          <w:p w14:paraId="07FAF135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41042810" w14:textId="77777777" w:rsidR="008A067C" w:rsidRPr="00E60BA0" w:rsidRDefault="008A067C" w:rsidP="00AA0737">
            <w:pPr>
              <w:jc w:val="left"/>
            </w:pPr>
            <w:bookmarkStart w:id="0" w:name="_GoBack"/>
            <w:bookmarkEnd w:id="0"/>
          </w:p>
        </w:tc>
        <w:tc>
          <w:tcPr>
            <w:tcW w:w="2250" w:type="dxa"/>
            <w:vAlign w:val="bottom"/>
          </w:tcPr>
          <w:p w14:paraId="5781D54A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55071E2D" w14:textId="77777777" w:rsidTr="00DF6197">
        <w:trPr>
          <w:trHeight w:val="431"/>
          <w:jc w:val="center"/>
        </w:trPr>
        <w:tc>
          <w:tcPr>
            <w:tcW w:w="810" w:type="dxa"/>
            <w:vAlign w:val="center"/>
          </w:tcPr>
          <w:p w14:paraId="79C8E218" w14:textId="77777777" w:rsidR="008A067C" w:rsidRPr="00E60BA0" w:rsidRDefault="008A067C" w:rsidP="008A067C"/>
        </w:tc>
        <w:tc>
          <w:tcPr>
            <w:tcW w:w="5310" w:type="dxa"/>
            <w:vAlign w:val="center"/>
          </w:tcPr>
          <w:p w14:paraId="2A969EC4" w14:textId="77777777" w:rsidR="008A067C" w:rsidRDefault="00DF6197" w:rsidP="008A067C">
            <w:r>
              <w:t>Nombre</w:t>
            </w:r>
          </w:p>
          <w:p w14:paraId="6F559C58" w14:textId="77777777" w:rsidR="00DF6197" w:rsidRPr="00E60BA0" w:rsidRDefault="00DF6197" w:rsidP="008A067C"/>
        </w:tc>
        <w:tc>
          <w:tcPr>
            <w:tcW w:w="1260" w:type="dxa"/>
            <w:vAlign w:val="center"/>
          </w:tcPr>
          <w:p w14:paraId="425BBF53" w14:textId="77777777" w:rsidR="008A067C" w:rsidRPr="00E60BA0" w:rsidRDefault="008A067C" w:rsidP="008A067C"/>
        </w:tc>
        <w:sdt>
          <w:sdtPr>
            <w:id w:val="1936019596"/>
            <w:placeholder>
              <w:docPart w:val="99EB68ACEE0942CD8BC794C40B1D585D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54C7A798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A756743" w14:textId="77777777" w:rsidR="008A067C" w:rsidRPr="00E60BA0" w:rsidRDefault="008A067C" w:rsidP="008A067C"/>
        </w:tc>
      </w:tr>
    </w:tbl>
    <w:p w14:paraId="0D1D7DF7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85A61" w14:textId="77777777" w:rsidR="00B74EF9" w:rsidRDefault="00B74EF9" w:rsidP="003F140B">
      <w:r>
        <w:separator/>
      </w:r>
    </w:p>
  </w:endnote>
  <w:endnote w:type="continuationSeparator" w:id="0">
    <w:p w14:paraId="5E5AA4BF" w14:textId="77777777" w:rsidR="00B74EF9" w:rsidRDefault="00B74EF9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018DA" w14:textId="77777777" w:rsidR="00B74EF9" w:rsidRDefault="00B74EF9" w:rsidP="003F140B">
      <w:r>
        <w:separator/>
      </w:r>
    </w:p>
  </w:footnote>
  <w:footnote w:type="continuationSeparator" w:id="0">
    <w:p w14:paraId="1F7A11AC" w14:textId="77777777" w:rsidR="00B74EF9" w:rsidRDefault="00B74EF9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A5CF6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A7B8DB7" wp14:editId="40F84939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5E3EED4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101DDBD6" wp14:editId="6487693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97"/>
    <w:rsid w:val="0006192F"/>
    <w:rsid w:val="000D4232"/>
    <w:rsid w:val="00105822"/>
    <w:rsid w:val="001B24AF"/>
    <w:rsid w:val="001B488A"/>
    <w:rsid w:val="00267F72"/>
    <w:rsid w:val="00317036"/>
    <w:rsid w:val="003F140B"/>
    <w:rsid w:val="004E338A"/>
    <w:rsid w:val="0050334E"/>
    <w:rsid w:val="00657B53"/>
    <w:rsid w:val="0069082D"/>
    <w:rsid w:val="006F398B"/>
    <w:rsid w:val="0081636F"/>
    <w:rsid w:val="008A067C"/>
    <w:rsid w:val="00A1495F"/>
    <w:rsid w:val="00A410FF"/>
    <w:rsid w:val="00AA0737"/>
    <w:rsid w:val="00AB489F"/>
    <w:rsid w:val="00B74EF9"/>
    <w:rsid w:val="00BC2478"/>
    <w:rsid w:val="00C00949"/>
    <w:rsid w:val="00CC06F7"/>
    <w:rsid w:val="00DF6197"/>
    <w:rsid w:val="00E31E21"/>
    <w:rsid w:val="00E60BA0"/>
    <w:rsid w:val="00ED586A"/>
    <w:rsid w:val="00EF16E7"/>
    <w:rsid w:val="00F039ED"/>
    <w:rsid w:val="00F3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380ED63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lyn\AppData\Roaming\Microsoft\Templates\Certificado%20de%20empleado%20del%20m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621962F729A4ED8B1F756E2603B55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770C3E-FEF2-4639-A06B-A187EC63ACB1}"/>
      </w:docPartPr>
      <w:docPartBody>
        <w:p w:rsidR="00A1542A" w:rsidRDefault="00FF0D57">
          <w:pPr>
            <w:pStyle w:val="7621962F729A4ED8B1F756E2603B55FD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2D0A9893EA67496C92BA048AC5C8E0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7A9337-5E09-4510-A126-0764A567B675}"/>
      </w:docPartPr>
      <w:docPartBody>
        <w:p w:rsidR="00A1542A" w:rsidRDefault="00FF0D57">
          <w:pPr>
            <w:pStyle w:val="2D0A9893EA67496C92BA048AC5C8E0D8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99EB68ACEE0942CD8BC794C40B1D58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D71E0E-4439-4201-9F71-DC1980F2713F}"/>
      </w:docPartPr>
      <w:docPartBody>
        <w:p w:rsidR="00A1542A" w:rsidRDefault="00FF0D57">
          <w:pPr>
            <w:pStyle w:val="99EB68ACEE0942CD8BC794C40B1D585D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D57"/>
    <w:rsid w:val="006E7D88"/>
    <w:rsid w:val="00A1542A"/>
    <w:rsid w:val="00FF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621962F729A4ED8B1F756E2603B55FD">
    <w:name w:val="7621962F729A4ED8B1F756E2603B55FD"/>
  </w:style>
  <w:style w:type="paragraph" w:customStyle="1" w:styleId="F6BFE3F043CC466785B8C32C0036B0A9">
    <w:name w:val="F6BFE3F043CC466785B8C32C0036B0A9"/>
  </w:style>
  <w:style w:type="paragraph" w:customStyle="1" w:styleId="2D0A9893EA67496C92BA048AC5C8E0D8">
    <w:name w:val="2D0A9893EA67496C92BA048AC5C8E0D8"/>
  </w:style>
  <w:style w:type="paragraph" w:customStyle="1" w:styleId="F05146B7F6D04868A04E04DEB3B95118">
    <w:name w:val="F05146B7F6D04868A04E04DEB3B95118"/>
  </w:style>
  <w:style w:type="paragraph" w:customStyle="1" w:styleId="D39B1064B6BC4315AB7A6CF42537B633">
    <w:name w:val="D39B1064B6BC4315AB7A6CF42537B633"/>
  </w:style>
  <w:style w:type="paragraph" w:customStyle="1" w:styleId="9E51C236CFEB438C943DE76FEBFC3AD5">
    <w:name w:val="9E51C236CFEB438C943DE76FEBFC3AD5"/>
  </w:style>
  <w:style w:type="paragraph" w:customStyle="1" w:styleId="99EB68ACEE0942CD8BC794C40B1D585D">
    <w:name w:val="99EB68ACEE0942CD8BC794C40B1D58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empleado del mes</Template>
  <TotalTime>0</TotalTime>
  <Pages>1</Pages>
  <Words>31</Words>
  <Characters>176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2020-11-23T14:29:00Z</dcterms:created>
  <dcterms:modified xsi:type="dcterms:W3CDTF">2020-11-23T16:00:00Z</dcterms:modified>
</cp:coreProperties>
</file>